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F7F" w:rsidRDefault="005A199B" w:rsidP="005A199B">
      <w:pPr>
        <w:pStyle w:val="Heading1"/>
        <w:rPr>
          <w:lang w:val="en-US"/>
        </w:rPr>
      </w:pPr>
      <w:r>
        <w:rPr>
          <w:lang w:val="en-US"/>
        </w:rPr>
        <w:t>Instructions to open App</w:t>
      </w:r>
    </w:p>
    <w:p w:rsidR="00B16119" w:rsidRDefault="005A199B" w:rsidP="005A199B">
      <w:pPr>
        <w:rPr>
          <w:noProof/>
          <w:lang w:eastAsia="en-GB"/>
        </w:rPr>
      </w:pPr>
      <w:r>
        <w:rPr>
          <w:lang w:val="en-US"/>
        </w:rPr>
        <w:t>1.</w:t>
      </w:r>
      <w:r w:rsidR="00B16119">
        <w:rPr>
          <w:lang w:val="en-US"/>
        </w:rPr>
        <w:t xml:space="preserve"> Install </w:t>
      </w:r>
      <w:proofErr w:type="spellStart"/>
      <w:r w:rsidR="00B16119">
        <w:rPr>
          <w:lang w:val="en-US"/>
        </w:rPr>
        <w:t>Rstudio</w:t>
      </w:r>
      <w:proofErr w:type="spellEnd"/>
      <w:r w:rsidR="00B16119">
        <w:rPr>
          <w:lang w:val="en-US"/>
        </w:rPr>
        <w:t xml:space="preserve"> Desktop. Go to </w:t>
      </w:r>
      <w:hyperlink r:id="rId5" w:history="1">
        <w:r w:rsidR="00B16119" w:rsidRPr="007F1063">
          <w:rPr>
            <w:rStyle w:val="Hyperlink"/>
            <w:lang w:val="en-US"/>
          </w:rPr>
          <w:t>https://www.rstudio.com/products/rstudio/download/</w:t>
        </w:r>
      </w:hyperlink>
      <w:r w:rsidR="00B16119">
        <w:rPr>
          <w:lang w:val="en-US"/>
        </w:rPr>
        <w:t xml:space="preserve"> and choose the correct installer for your operating system.</w:t>
      </w:r>
      <w:r w:rsidR="00AA3CC2">
        <w:rPr>
          <w:lang w:val="en-US"/>
        </w:rPr>
        <w:t xml:space="preserve"> Once downloaded, run the installer and follow the instructions given within.</w:t>
      </w:r>
    </w:p>
    <w:p w:rsidR="00B16119" w:rsidRDefault="00B16119" w:rsidP="00B16119">
      <w:pPr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833907</wp:posOffset>
                </wp:positionH>
                <wp:positionV relativeFrom="paragraph">
                  <wp:posOffset>353695</wp:posOffset>
                </wp:positionV>
                <wp:extent cx="1733703" cy="607162"/>
                <wp:effectExtent l="0" t="0" r="19050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60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65.65pt;margin-top:27.85pt;width:136.5pt;height:47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CEA117E" wp14:editId="2F488489">
            <wp:extent cx="4749473" cy="20409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131" t="54661" r="8214"/>
                    <a:stretch/>
                  </pic:blipFill>
                  <pic:spPr bwMode="auto">
                    <a:xfrm>
                      <a:off x="0" y="0"/>
                      <a:ext cx="4754837" cy="204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119" w:rsidRDefault="00B16119" w:rsidP="005A199B">
      <w:pPr>
        <w:rPr>
          <w:lang w:val="en-US"/>
        </w:rPr>
      </w:pPr>
      <w:r>
        <w:rPr>
          <w:lang w:val="en-US"/>
        </w:rPr>
        <w:t xml:space="preserve">2. Install R. Go to </w:t>
      </w:r>
      <w:hyperlink r:id="rId7" w:history="1">
        <w:r w:rsidRPr="007F1063">
          <w:rPr>
            <w:rStyle w:val="Hyperlink"/>
            <w:lang w:val="en-US"/>
          </w:rPr>
          <w:t>https://cran.rstudio.com/</w:t>
        </w:r>
      </w:hyperlink>
      <w:r>
        <w:rPr>
          <w:lang w:val="en-US"/>
        </w:rPr>
        <w:t xml:space="preserve"> and choose the correct installer for your operating system.</w:t>
      </w:r>
      <w:r w:rsidR="00AA3CC2">
        <w:rPr>
          <w:lang w:val="en-US"/>
        </w:rPr>
        <w:t xml:space="preserve"> Once downloaded, run the installer and follow the instructions given within.</w:t>
      </w:r>
      <w:bookmarkStart w:id="0" w:name="_GoBack"/>
      <w:bookmarkEnd w:id="0"/>
    </w:p>
    <w:p w:rsidR="00B16119" w:rsidRDefault="00B16119" w:rsidP="00B16119">
      <w:pPr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1191483</wp:posOffset>
                </wp:positionH>
                <wp:positionV relativeFrom="paragraph">
                  <wp:posOffset>524510</wp:posOffset>
                </wp:positionV>
                <wp:extent cx="874206" cy="331596"/>
                <wp:effectExtent l="0" t="0" r="2159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06" cy="331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3CC2" w:rsidRPr="00AA3CC2" w:rsidRDefault="00AA3CC2" w:rsidP="00AA3CC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left:0;text-align:left;margin-left:93.8pt;margin-top:41.3pt;width:68.85pt;height:2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" filled="f" strokecolor="red" strokeweight="2pt">
                <v:textbox>
                  <w:txbxContent>
                    <w:p w:rsidR="00AA3CC2" w:rsidRPr="00AA3CC2" w:rsidRDefault="00AA3CC2" w:rsidP="00AA3CC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4E7A7BC3" wp14:editId="6A46DDD7">
            <wp:extent cx="5280291" cy="112039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0528" t="10212" r="2794" b="63848"/>
                    <a:stretch/>
                  </pic:blipFill>
                  <pic:spPr bwMode="auto">
                    <a:xfrm>
                      <a:off x="0" y="0"/>
                      <a:ext cx="5299816" cy="112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9B" w:rsidRDefault="00B16119" w:rsidP="005A199B">
      <w:pPr>
        <w:rPr>
          <w:lang w:val="en-US"/>
        </w:rPr>
      </w:pPr>
      <w:r>
        <w:rPr>
          <w:lang w:val="en-US"/>
        </w:rPr>
        <w:t>3</w:t>
      </w:r>
      <w:r w:rsidR="005A199B">
        <w:rPr>
          <w:lang w:val="en-US"/>
        </w:rPr>
        <w:t xml:space="preserve">. </w:t>
      </w:r>
      <w:r>
        <w:rPr>
          <w:lang w:val="en-US"/>
        </w:rPr>
        <w:t xml:space="preserve">Go to the folder where the contents of the zip file were extracted. </w:t>
      </w:r>
      <w:r w:rsidR="005A199B">
        <w:rPr>
          <w:lang w:val="en-US"/>
        </w:rPr>
        <w:t xml:space="preserve">Double-click on </w:t>
      </w:r>
      <w:proofErr w:type="spellStart"/>
      <w:r w:rsidR="005A199B">
        <w:rPr>
          <w:lang w:val="en-US"/>
        </w:rPr>
        <w:t>App.Rproj</w:t>
      </w:r>
      <w:proofErr w:type="spellEnd"/>
    </w:p>
    <w:p w:rsidR="00B16119" w:rsidRDefault="00B16119" w:rsidP="00B16119">
      <w:pPr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1270649</wp:posOffset>
                </wp:positionH>
                <wp:positionV relativeFrom="paragraph">
                  <wp:posOffset>443377</wp:posOffset>
                </wp:positionV>
                <wp:extent cx="396910" cy="125604"/>
                <wp:effectExtent l="0" t="0" r="22225" b="273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910" cy="1256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100.05pt;margin-top:34.9pt;width:31.25pt;height:9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8015861" wp14:editId="30BF05A7">
            <wp:extent cx="3435336" cy="869182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32" t="7849" r="73052" b="73837"/>
                    <a:stretch/>
                  </pic:blipFill>
                  <pic:spPr bwMode="auto">
                    <a:xfrm>
                      <a:off x="0" y="0"/>
                      <a:ext cx="3490787" cy="88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9B" w:rsidRDefault="00B16119" w:rsidP="005A199B">
      <w:pPr>
        <w:rPr>
          <w:lang w:val="en-US"/>
        </w:rPr>
      </w:pPr>
      <w:r>
        <w:rPr>
          <w:lang w:val="en-US"/>
        </w:rPr>
        <w:t>4</w:t>
      </w:r>
      <w:r w:rsidR="005A199B">
        <w:rPr>
          <w:lang w:val="en-US"/>
        </w:rPr>
        <w:t xml:space="preserve">. When </w:t>
      </w:r>
      <w:proofErr w:type="spellStart"/>
      <w:r w:rsidR="005A199B">
        <w:rPr>
          <w:lang w:val="en-US"/>
        </w:rPr>
        <w:t>Rstudio</w:t>
      </w:r>
      <w:proofErr w:type="spellEnd"/>
      <w:r w:rsidR="005A199B">
        <w:rPr>
          <w:lang w:val="en-US"/>
        </w:rPr>
        <w:t xml:space="preserve"> opens, go to the Files tab</w:t>
      </w:r>
      <w:r w:rsidR="004A1BB3">
        <w:rPr>
          <w:lang w:val="en-US"/>
        </w:rPr>
        <w:t xml:space="preserve"> </w:t>
      </w:r>
      <w:r>
        <w:rPr>
          <w:lang w:val="en-US"/>
        </w:rPr>
        <w:t xml:space="preserve">(by default on the upper right corner) </w:t>
      </w:r>
      <w:r w:rsidR="004A1BB3">
        <w:rPr>
          <w:lang w:val="en-US"/>
        </w:rPr>
        <w:t>and click on</w:t>
      </w:r>
      <w:r>
        <w:rPr>
          <w:lang w:val="en-US"/>
        </w:rPr>
        <w:t xml:space="preserve"> the file</w:t>
      </w:r>
      <w:r w:rsidR="004A1BB3">
        <w:rPr>
          <w:lang w:val="en-US"/>
        </w:rPr>
        <w:t xml:space="preserve"> RUNME.R</w:t>
      </w:r>
    </w:p>
    <w:p w:rsidR="005A199B" w:rsidRDefault="004A1BB3" w:rsidP="005A199B">
      <w:pPr>
        <w:rPr>
          <w:lang w:val="en-US"/>
        </w:rPr>
      </w:pPr>
      <w:r w:rsidRPr="004A1B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4C998E" wp14:editId="5BABD9B7">
                <wp:simplePos x="0" y="0"/>
                <wp:positionH relativeFrom="column">
                  <wp:posOffset>4374832</wp:posOffset>
                </wp:positionH>
                <wp:positionV relativeFrom="paragraph">
                  <wp:posOffset>681037</wp:posOffset>
                </wp:positionV>
                <wp:extent cx="133350" cy="214312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143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BB3" w:rsidRPr="004A1BB3" w:rsidRDefault="004A1BB3" w:rsidP="004A1BB3">
                            <w:pPr>
                              <w:spacing w:after="0" w:line="240" w:lineRule="auto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4.45pt;margin-top:53.6pt;width:10.5pt;height:1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" filled="f" stroked="f">
                <v:textbox>
                  <w:txbxContent>
                    <w:p w:rsidR="004A1BB3" w:rsidRPr="004A1BB3" w:rsidRDefault="004A1BB3" w:rsidP="004A1BB3">
                      <w:pPr>
                        <w:spacing w:after="0" w:line="240" w:lineRule="auto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A1B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0AABA4" wp14:editId="4F67A405">
                <wp:simplePos x="0" y="0"/>
                <wp:positionH relativeFrom="column">
                  <wp:posOffset>4413568</wp:posOffset>
                </wp:positionH>
                <wp:positionV relativeFrom="paragraph">
                  <wp:posOffset>123825</wp:posOffset>
                </wp:positionV>
                <wp:extent cx="133350" cy="214312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143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1BB3" w:rsidRPr="004A1BB3" w:rsidRDefault="004A1BB3" w:rsidP="004A1BB3">
                            <w:pPr>
                              <w:spacing w:after="0" w:line="240" w:lineRule="auto"/>
                              <w:rPr>
                                <w:color w:val="FF0000"/>
                              </w:rPr>
                            </w:pPr>
                            <w:r w:rsidRPr="004A1BB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47.55pt;margin-top:9.75pt;width:10.5pt;height:1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" filled="f" stroked="f">
                <v:textbox>
                  <w:txbxContent>
                    <w:p w:rsidR="004A1BB3" w:rsidRPr="004A1BB3" w:rsidRDefault="004A1BB3" w:rsidP="004A1BB3">
                      <w:pPr>
                        <w:spacing w:after="0" w:line="240" w:lineRule="auto"/>
                        <w:rPr>
                          <w:color w:val="FF0000"/>
                        </w:rPr>
                      </w:pPr>
                      <w:r w:rsidRPr="004A1BB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32BB63" wp14:editId="654BB0EF">
                <wp:simplePos x="0" y="0"/>
                <wp:positionH relativeFrom="column">
                  <wp:posOffset>4138612</wp:posOffset>
                </wp:positionH>
                <wp:positionV relativeFrom="paragraph">
                  <wp:posOffset>212408</wp:posOffset>
                </wp:positionV>
                <wp:extent cx="376237" cy="190005"/>
                <wp:effectExtent l="0" t="0" r="24130" b="196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" cy="190005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" o:spid="_x0000_s1026" style="position:absolute;margin-left:325.85pt;margin-top:16.75pt;width:29.6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" filled="f" strokecolor="#c0504d [3205]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74C06" wp14:editId="7CEC8095">
                <wp:simplePos x="0" y="0"/>
                <wp:positionH relativeFrom="column">
                  <wp:posOffset>4038918</wp:posOffset>
                </wp:positionH>
                <wp:positionV relativeFrom="paragraph">
                  <wp:posOffset>741363</wp:posOffset>
                </wp:positionV>
                <wp:extent cx="376237" cy="190005"/>
                <wp:effectExtent l="0" t="0" r="24130" b="1968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" cy="190005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" o:spid="_x0000_s1026" style="position:absolute;margin-left:318.05pt;margin-top:58.4pt;width:29.6pt;height:14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" filled="f" strokecolor="#c0504d [3205]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EE8AA63" wp14:editId="707FD296">
            <wp:extent cx="5791200" cy="184551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3305" t="2635" b="47766"/>
                    <a:stretch/>
                  </pic:blipFill>
                  <pic:spPr bwMode="auto">
                    <a:xfrm>
                      <a:off x="0" y="0"/>
                      <a:ext cx="5794454" cy="1846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BB3" w:rsidRDefault="00B16119" w:rsidP="005A199B">
      <w:pPr>
        <w:rPr>
          <w:lang w:val="en-US"/>
        </w:rPr>
      </w:pPr>
      <w:r>
        <w:rPr>
          <w:lang w:val="en-US"/>
        </w:rPr>
        <w:lastRenderedPageBreak/>
        <w:t>5</w:t>
      </w:r>
      <w:r w:rsidR="004A1BB3">
        <w:rPr>
          <w:lang w:val="en-US"/>
        </w:rPr>
        <w:t>. A new tab will open on the left with the contents on RUNME.R. On the upper right corner of a tab you will see one of the following</w:t>
      </w:r>
      <w:r w:rsidR="00B553C5">
        <w:rPr>
          <w:lang w:val="en-US"/>
        </w:rPr>
        <w:t>. Click “Run App” or “Source” depending on the screen</w:t>
      </w:r>
    </w:p>
    <w:p w:rsidR="004A1BB3" w:rsidRDefault="00B553C5" w:rsidP="005A199B">
      <w:pPr>
        <w:rPr>
          <w:lang w:val="en-US"/>
        </w:rPr>
      </w:pPr>
      <w:r w:rsidRPr="00B553C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0A65B4" wp14:editId="72EC838D">
                <wp:simplePos x="0" y="0"/>
                <wp:positionH relativeFrom="column">
                  <wp:posOffset>5161915</wp:posOffset>
                </wp:positionH>
                <wp:positionV relativeFrom="paragraph">
                  <wp:posOffset>151130</wp:posOffset>
                </wp:positionV>
                <wp:extent cx="375920" cy="189865"/>
                <wp:effectExtent l="0" t="0" r="24130" b="1968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189865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8" o:spid="_x0000_s1026" style="position:absolute;margin-left:406.45pt;margin-top:11.9pt;width:29.6pt;height:14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" filled="f" strokecolor="#c0504d [3205]"/>
            </w:pict>
          </mc:Fallback>
        </mc:AlternateContent>
      </w:r>
      <w:r w:rsidR="004A1BB3">
        <w:rPr>
          <w:noProof/>
          <w:lang w:eastAsia="en-GB"/>
        </w:rPr>
        <w:drawing>
          <wp:inline distT="0" distB="0" distL="0" distR="0" wp14:anchorId="767FBE44" wp14:editId="1DB33542">
            <wp:extent cx="5872162" cy="77556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3309" t="9092" r="14965" b="76942"/>
                    <a:stretch/>
                  </pic:blipFill>
                  <pic:spPr bwMode="auto">
                    <a:xfrm>
                      <a:off x="0" y="0"/>
                      <a:ext cx="5872474" cy="77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BB3" w:rsidRDefault="00B553C5" w:rsidP="005A199B">
      <w:pPr>
        <w:rPr>
          <w:lang w:val="en-US"/>
        </w:rPr>
      </w:pPr>
      <w:r w:rsidRPr="00B553C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19D1F" wp14:editId="46A599A2">
                <wp:simplePos x="0" y="0"/>
                <wp:positionH relativeFrom="column">
                  <wp:posOffset>5243830</wp:posOffset>
                </wp:positionH>
                <wp:positionV relativeFrom="paragraph">
                  <wp:posOffset>162243</wp:posOffset>
                </wp:positionV>
                <wp:extent cx="471488" cy="189865"/>
                <wp:effectExtent l="0" t="0" r="24130" b="1968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8" cy="189865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0" o:spid="_x0000_s1026" style="position:absolute;margin-left:412.9pt;margin-top:12.8pt;width:37.15pt;height:14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" filled="f" strokecolor="#c0504d [3205]"/>
            </w:pict>
          </mc:Fallback>
        </mc:AlternateContent>
      </w:r>
      <w:r w:rsidR="004A1BB3">
        <w:rPr>
          <w:noProof/>
          <w:lang w:eastAsia="en-GB"/>
        </w:rPr>
        <w:drawing>
          <wp:inline distT="0" distB="0" distL="0" distR="0" wp14:anchorId="3BFD9390" wp14:editId="0A12C246">
            <wp:extent cx="5943600" cy="80980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3227" t="8539" r="14622" b="76860"/>
                    <a:stretch/>
                  </pic:blipFill>
                  <pic:spPr bwMode="auto">
                    <a:xfrm>
                      <a:off x="0" y="0"/>
                      <a:ext cx="5942093" cy="8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3C5" w:rsidRDefault="00B16119" w:rsidP="005A199B">
      <w:pPr>
        <w:rPr>
          <w:lang w:val="en-US"/>
        </w:rPr>
      </w:pPr>
      <w:r>
        <w:rPr>
          <w:lang w:val="en-US"/>
        </w:rPr>
        <w:t>6</w:t>
      </w:r>
      <w:r w:rsidR="00B553C5">
        <w:rPr>
          <w:lang w:val="en-US"/>
        </w:rPr>
        <w:t>. The first you time you run the app, you may get the following message. Click Yes.</w:t>
      </w:r>
    </w:p>
    <w:p w:rsidR="00B553C5" w:rsidRDefault="00B553C5" w:rsidP="00B553C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7396160" wp14:editId="1A345B93">
            <wp:extent cx="2515548" cy="857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9261" t="42976" r="15945" b="40220"/>
                    <a:stretch/>
                  </pic:blipFill>
                  <pic:spPr bwMode="auto">
                    <a:xfrm>
                      <a:off x="0" y="0"/>
                      <a:ext cx="2514896" cy="85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3C5" w:rsidRDefault="00B16119" w:rsidP="00B553C5">
      <w:pPr>
        <w:jc w:val="both"/>
        <w:rPr>
          <w:lang w:val="en-US"/>
        </w:rPr>
      </w:pPr>
      <w:r>
        <w:rPr>
          <w:lang w:val="en-US"/>
        </w:rPr>
        <w:t>7</w:t>
      </w:r>
      <w:r w:rsidR="00B553C5">
        <w:rPr>
          <w:lang w:val="en-US"/>
        </w:rPr>
        <w:t xml:space="preserve">. The first time you run the app, </w:t>
      </w:r>
      <w:proofErr w:type="spellStart"/>
      <w:r w:rsidR="00B553C5">
        <w:rPr>
          <w:lang w:val="en-US"/>
        </w:rPr>
        <w:t>RStudio</w:t>
      </w:r>
      <w:proofErr w:type="spellEnd"/>
      <w:r w:rsidR="00B553C5">
        <w:rPr>
          <w:lang w:val="en-US"/>
        </w:rPr>
        <w:t xml:space="preserve"> will have to download and install several dependencies required to run the App. During this time, the R console will remain busy (red messages will appear on the screen). </w:t>
      </w:r>
    </w:p>
    <w:p w:rsidR="00B553C5" w:rsidRPr="005A199B" w:rsidRDefault="00B16119" w:rsidP="00B553C5">
      <w:pPr>
        <w:jc w:val="both"/>
        <w:rPr>
          <w:lang w:val="en-US"/>
        </w:rPr>
      </w:pPr>
      <w:r>
        <w:rPr>
          <w:lang w:val="en-US"/>
        </w:rPr>
        <w:t>8</w:t>
      </w:r>
      <w:r w:rsidR="00B553C5">
        <w:rPr>
          <w:lang w:val="en-US"/>
        </w:rPr>
        <w:t>. At the end the App will open. Depending on the settings it may open in your default Web browser or in a window.</w:t>
      </w:r>
    </w:p>
    <w:sectPr w:rsidR="00B553C5" w:rsidRPr="005A19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99B"/>
    <w:rsid w:val="004A1BB3"/>
    <w:rsid w:val="005A199B"/>
    <w:rsid w:val="00920A42"/>
    <w:rsid w:val="00963074"/>
    <w:rsid w:val="00A80064"/>
    <w:rsid w:val="00AA3CC2"/>
    <w:rsid w:val="00B16119"/>
    <w:rsid w:val="00B553C5"/>
    <w:rsid w:val="00CD627E"/>
    <w:rsid w:val="00E33F7F"/>
    <w:rsid w:val="00E9706B"/>
    <w:rsid w:val="00F8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Theme="minorHAnsi" w:hAnsi="Verdana" w:cstheme="minorBidi"/>
        <w:sz w:val="17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9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B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61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Theme="minorHAnsi" w:hAnsi="Verdana" w:cstheme="minorBidi"/>
        <w:sz w:val="17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9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9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B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BB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61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ran.rstudio.com/" TargetMode="External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rstudio.com/products/rstudio/download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6FF4EBB8.dotm</Template>
  <TotalTime>39</TotalTime>
  <Pages>2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Wageningen UR</Company>
  <LinksUpToDate>false</LinksUpToDate>
  <CharactersWithSpaces>1371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Morales Sierra, Alejandro</dc:creator>
  <cp:lastModifiedBy>Morales Sierra, Alejandro</cp:lastModifiedBy>
  <cp:revision>4</cp:revision>
  <dcterms:created xsi:type="dcterms:W3CDTF">2016-03-18T07:50:00Z</dcterms:created>
  <dcterms:modified xsi:type="dcterms:W3CDTF">2016-05-30T12:12:00Z</dcterms:modified>
</cp:coreProperties>
</file>